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B3616D" w:rsidR="00050322" w:rsidP="00B3616D" w:rsidRDefault="00B3616D" w14:paraId="0D0BB2F9" w14:textId="74D11A46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4E9DEA0" wp14:editId="26BFD1D0">
                <wp:simplePos x="0" y="0"/>
                <wp:positionH relativeFrom="column">
                  <wp:posOffset>-640080</wp:posOffset>
                </wp:positionH>
                <wp:positionV relativeFrom="paragraph">
                  <wp:posOffset>-822960</wp:posOffset>
                </wp:positionV>
                <wp:extent cx="7772400" cy="10058400"/>
                <wp:effectExtent l="0" t="0" r="19050" b="19050"/>
                <wp:wrapNone/>
                <wp:docPr id="156285950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1" style="position:absolute;margin-left:-50.4pt;margin-top:-64.8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1000;mso-width-relative:page;mso-height-relative:page;v-text-anchor:middle" alt="&quot;&quot;" o:spid="_x0000_s1026" fillcolor="#2e4940 [814]" strokecolor="#291500 [484]" strokeweight="1pt" w14:anchorId="3BDB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">
                <w10:anchorlock/>
              </v:rect>
            </w:pict>
          </mc:Fallback>
        </mc:AlternateContent>
      </w:r>
    </w:p>
    <w:tbl>
      <w:tblPr>
        <w:tblStyle w:val="TableGrid"/>
        <w:tblW w:w="5000" w:type="pct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10"/>
        <w:gridCol w:w="3370"/>
        <w:gridCol w:w="3344"/>
      </w:tblGrid>
      <w:tr w:rsidR="00271E7C" w:rsidTr="00B3616D" w14:paraId="2537E895" w14:textId="77777777">
        <w:trPr>
          <w:trHeight w:val="1439"/>
        </w:trPr>
        <w:tc>
          <w:tcPr>
            <w:tcW w:w="3510" w:type="dxa"/>
            <w:tcMar>
              <w:left w:w="115" w:type="dxa"/>
              <w:right w:w="0" w:type="dxa"/>
            </w:tcMar>
          </w:tcPr>
          <w:p w:rsidR="00B3616D" w:rsidP="00271E7C" w:rsidRDefault="0073062E" w14:paraId="27BCEC7A" w14:textId="77777777">
            <w:pPr>
              <w:pStyle w:val="Contact"/>
            </w:pPr>
            <w:r>
              <w:t>Prepared for: Shams Elmarakshi</w:t>
            </w:r>
          </w:p>
          <w:p w:rsidR="00B3616D" w:rsidP="00271E7C" w:rsidRDefault="0073062E" w14:paraId="6C6D36DC" w14:textId="77777777">
            <w:pPr>
              <w:pStyle w:val="Contact"/>
            </w:pPr>
            <w:r>
              <w:t>shams@wideworldimporters.com</w:t>
            </w:r>
          </w:p>
          <w:p w:rsidR="00B3616D" w:rsidP="00271E7C" w:rsidRDefault="0073062E" w14:paraId="00BA1FE3" w14:textId="77777777">
            <w:pPr>
              <w:pStyle w:val="Contact"/>
            </w:pPr>
            <w:r>
              <w:t>129-555-0159</w:t>
            </w:r>
          </w:p>
          <w:p w:rsidR="00B3616D" w:rsidP="00271E7C" w:rsidRDefault="00B3616D" w14:paraId="5F625ABF" w14:textId="77777777">
            <w:pPr>
              <w:pStyle w:val="Contact"/>
            </w:pPr>
          </w:p>
          <w:p w:rsidR="00271E7C" w:rsidP="00271E7C" w:rsidRDefault="0073062E" w14:paraId="402103CD" w14:textId="030E871F">
            <w:pPr>
              <w:pStyle w:val="Contact"/>
            </w:pPr>
            <w:r>
              <w:t>Wide World Importers</w:t>
            </w:r>
          </w:p>
        </w:tc>
        <w:tc>
          <w:tcPr>
            <w:tcW w:w="3370" w:type="dxa"/>
            <w:tcMar>
              <w:left w:w="115" w:type="dxa"/>
              <w:right w:w="0" w:type="dxa"/>
            </w:tcMar>
          </w:tcPr>
          <w:p w:rsidR="00271E7C" w:rsidP="00050322" w:rsidRDefault="00271E7C" w14:paraId="4D9BB2FA" w14:textId="77777777">
            <w:pPr>
              <w:pStyle w:val="Contact"/>
            </w:pPr>
          </w:p>
        </w:tc>
        <w:tc>
          <w:tcPr>
            <w:tcW w:w="3344" w:type="dxa"/>
            <w:tcMar>
              <w:left w:w="115" w:type="dxa"/>
              <w:right w:w="0" w:type="dxa"/>
            </w:tcMar>
          </w:tcPr>
          <w:p w:rsidR="00B3616D" w:rsidP="00271E7C" w:rsidRDefault="0073062E" w14:paraId="47B8D964" w14:textId="77777777">
            <w:pPr>
              <w:pStyle w:val="Contact"/>
            </w:pPr>
            <w:r>
              <w:t xml:space="preserve">Prepared by: Noa Vidal </w:t>
            </w:r>
          </w:p>
          <w:p w:rsidR="00B3616D" w:rsidP="00271E7C" w:rsidRDefault="0073062E" w14:paraId="1BD18974" w14:textId="77777777">
            <w:pPr>
              <w:pStyle w:val="Contact"/>
            </w:pPr>
            <w:r>
              <w:t>noa@consolidatedmessenger.com</w:t>
            </w:r>
          </w:p>
          <w:p w:rsidR="00B3616D" w:rsidP="00271E7C" w:rsidRDefault="0073062E" w14:paraId="26F8CF9B" w14:textId="77777777">
            <w:pPr>
              <w:pStyle w:val="Contact"/>
            </w:pPr>
            <w:r>
              <w:t>918-555-0133</w:t>
            </w:r>
          </w:p>
          <w:p w:rsidR="00B3616D" w:rsidP="00271E7C" w:rsidRDefault="00B3616D" w14:paraId="6DD414D7" w14:textId="77777777">
            <w:pPr>
              <w:pStyle w:val="Contact"/>
            </w:pPr>
          </w:p>
          <w:p w:rsidR="00271E7C" w:rsidP="00271E7C" w:rsidRDefault="0073062E" w14:paraId="692E030D" w14:textId="0B5C451D">
            <w:pPr>
              <w:pStyle w:val="Contact"/>
            </w:pPr>
            <w:r>
              <w:t>Consolidated Messenger</w:t>
            </w:r>
          </w:p>
        </w:tc>
      </w:tr>
    </w:tbl>
    <w:p w:rsidR="005907DF" w:rsidP="005907DF" w:rsidRDefault="005907DF" w14:paraId="56558C35" w14:textId="77777777"/>
    <w:p w:rsidR="0073062E" w:rsidP="005907DF" w:rsidRDefault="0073062E" w14:paraId="5C3F6DEA" w14:textId="77777777"/>
    <w:p w:rsidR="005907DF" w:rsidP="005907DF" w:rsidRDefault="005907DF" w14:paraId="32A16920" w14:textId="77777777"/>
    <w:p w:rsidRPr="00B3616D" w:rsidR="00C36C53" w:rsidP="00B3616D" w:rsidRDefault="00271E7C" w14:paraId="73AF1674" w14:textId="3AD93A89">
      <w:pPr>
        <w:pStyle w:val="Title"/>
      </w:pPr>
      <w:r w:rsidRPr="00B3616D">
        <w:t>SaaS Business Proposal</w:t>
      </w:r>
    </w:p>
    <w:p w:rsidR="00445378" w:rsidP="00445378" w:rsidRDefault="00445378" w14:paraId="0FD6B2DB" w14:textId="77777777"/>
    <w:p w:rsidR="00502AB0" w:rsidP="00445378" w:rsidRDefault="00502AB0" w14:paraId="178AA799" w14:textId="118D4D09"/>
    <w:p w:rsidRPr="00445378" w:rsidR="005907DF" w:rsidP="00445378" w:rsidRDefault="005907DF" w14:paraId="0B822282" w14:textId="77777777"/>
    <w:p w:rsidR="00662004" w:rsidP="0073062E" w:rsidRDefault="00662004" w14:paraId="735337CD" w14:textId="77777777">
      <w:pPr>
        <w:spacing w:line="288" w:lineRule="auto"/>
      </w:pPr>
      <w:r>
        <w:rPr>
          <w:noProof/>
        </w:rPr>
        <w:drawing>
          <wp:inline distT="0" distB="0" distL="0" distR="0" wp14:anchorId="5A909A20" wp14:editId="6F160D5B">
            <wp:extent cx="6491387" cy="4162567"/>
            <wp:effectExtent l="0" t="0" r="0" b="3175"/>
            <wp:docPr id="357390984" name="Picture 2" descr="A white stairs with shadows on the 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90984" name="Picture 2" descr="A white stairs with shadows on the wall"/>
                    <pic:cNvPicPr/>
                  </pic:nvPicPr>
                  <pic:blipFill rotWithShape="1"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" r="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163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16D" w:rsidRDefault="00B3616D" w14:paraId="7445CB3D" w14:textId="77777777">
      <w:pPr>
        <w:spacing w:after="160" w:line="278" w:lineRule="auto"/>
      </w:pPr>
      <w:r>
        <w:br w:type="page"/>
      </w:r>
    </w:p>
    <w:tbl>
      <w:tblPr>
        <w:tblStyle w:val="TableGrid"/>
        <w:tblW w:w="5000" w:type="pct"/>
        <w:tblInd w:w="-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09"/>
        <w:gridCol w:w="421"/>
        <w:gridCol w:w="5094"/>
      </w:tblGrid>
      <w:tr w:rsidR="00C36C53" w:rsidTr="00662004" w14:paraId="42731CA2" w14:textId="77777777">
        <w:trPr>
          <w:trHeight w:val="12960"/>
        </w:trPr>
        <w:tc>
          <w:tcPr>
            <w:tcW w:w="4709" w:type="dxa"/>
          </w:tcPr>
          <w:p w:rsidR="00C36C53" w:rsidP="00C36C53" w:rsidRDefault="00502AB0" w14:paraId="059A68A2" w14:textId="4F645668">
            <w:r>
              <w:rPr>
                <w:noProof/>
              </w:rPr>
              <w:lastRenderedPageBreak/>
              <w:drawing>
                <wp:inline distT="0" distB="0" distL="0" distR="0" wp14:anchorId="5753B3C3" wp14:editId="111026EC">
                  <wp:extent cx="2812415" cy="8160151"/>
                  <wp:effectExtent l="0" t="0" r="0" b="6350"/>
                  <wp:docPr id="712124475" name="Picture 3" descr="A close-up of a 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24475" name="Picture 3" descr="A close-up of a bridge"/>
                          <pic:cNvPicPr/>
                        </pic:nvPicPr>
                        <pic:blipFill rotWithShape="1">
                          <a:blip r:embed="rId1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628" r="28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598" cy="8166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</w:tcPr>
          <w:p w:rsidR="00C36C53" w:rsidP="00C36C53" w:rsidRDefault="00C36C53" w14:paraId="0FACD18B" w14:textId="77777777"/>
        </w:tc>
        <w:tc>
          <w:tcPr>
            <w:tcW w:w="5098" w:type="dxa"/>
          </w:tcPr>
          <w:p w:rsidR="00130615" w:rsidP="00130615" w:rsidRDefault="00130615" w14:paraId="2FEDC4A6" w14:textId="1AD8FF15">
            <w:pPr>
              <w:pStyle w:val="Heading1"/>
            </w:pPr>
            <w:r>
              <w:t>Executive summary</w:t>
            </w:r>
          </w:p>
          <w:p w:rsidR="00130615" w:rsidP="00130615" w:rsidRDefault="00130615" w14:paraId="222AACB8" w14:textId="77777777">
            <w:r>
              <w:t>Wide World Importers is looking for a reliable, secure, and scalable internal communication solution to enhance team collaboration and operational efficiency. Consolidated Messenger is the ideal solution, offering real-time messaging, AI-powered task management, and secure enterprise collaboration tools. This proposal outlines how implementing Consolidated Messenger within Wide World Importers can improve communication, streamline workflows, and create a seamless collaboration ecosystem across departments.</w:t>
            </w:r>
          </w:p>
          <w:p w:rsidRPr="00022F47" w:rsidR="00BF7DF3" w:rsidP="003D5213" w:rsidRDefault="00BF7DF3" w14:paraId="60E8288C" w14:textId="77777777">
            <w:pPr>
              <w:pStyle w:val="Heading1"/>
            </w:pPr>
          </w:p>
          <w:p w:rsidRPr="00130615" w:rsidR="00130615" w:rsidP="00130615" w:rsidRDefault="00130615" w14:paraId="3783AA59" w14:textId="0E1E99A7">
            <w:pPr>
              <w:pStyle w:val="Heading1"/>
            </w:pPr>
            <w:r>
              <w:t>Business overview</w:t>
            </w:r>
          </w:p>
          <w:p w:rsidRPr="00130615" w:rsidR="00130615" w:rsidP="00130615" w:rsidRDefault="00130615" w14:paraId="73EF67EE" w14:textId="74DA33D7">
            <w:r>
              <w:t>Consolidated Messenger was developed to address modern business challenges, including fragmented communication, inefficiencies in project management, and cybersecurity risks. By integrating powerful features like cloud-based messaging, advanced file sharing, and AI-driven productivity tracking, our platform serves as an all-in-one solution designed to scale with your organization</w:t>
            </w:r>
            <w:r w:rsidR="00AF114D">
              <w:t>.</w:t>
            </w:r>
          </w:p>
        </w:tc>
      </w:tr>
    </w:tbl>
    <w:p w:rsidR="00B3616D" w:rsidRDefault="00B3616D" w14:paraId="66D8E85F" w14:textId="77777777">
      <w:pPr>
        <w:spacing w:after="160" w:line="278" w:lineRule="auto"/>
      </w:pPr>
      <w:r>
        <w:br w:type="page"/>
      </w:r>
    </w:p>
    <w:tbl>
      <w:tblPr>
        <w:tblStyle w:val="TableGrid"/>
        <w:tblW w:w="5000" w:type="pct"/>
        <w:tblInd w:w="-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08"/>
        <w:gridCol w:w="421"/>
        <w:gridCol w:w="5095"/>
      </w:tblGrid>
      <w:tr w:rsidR="002A5C3E" w:rsidTr="00662004" w14:paraId="261B37FE" w14:textId="77777777">
        <w:tc>
          <w:tcPr>
            <w:tcW w:w="4709" w:type="dxa"/>
          </w:tcPr>
          <w:p w:rsidR="002A5C3E" w:rsidP="00125233" w:rsidRDefault="002A5C3E" w14:paraId="53A802EE" w14:textId="77777777">
            <w:pPr>
              <w:pStyle w:val="Heading1"/>
            </w:pPr>
            <w:r>
              <w:lastRenderedPageBreak/>
              <w:t>Market opportunity</w:t>
            </w:r>
          </w:p>
          <w:p w:rsidR="002A5C3E" w:rsidP="00854B65" w:rsidRDefault="002A5C3E" w14:paraId="6F854E2F" w14:textId="77777777">
            <w:r>
              <w:t>The global enterprise collaboration software market is projected to grow from $52.22 billion in 2023 to $98.6 billion by 2028, with a CAGR of 13.8%. As businesses shift toward hybrid work environments, the demand for secure, scalable, and AI-powered communication platforms like Consolidated Messenger continues to rise. Implementing this solution at Wide World Importers will provide a competitive edge in operational efficiency and employee engagement.</w:t>
            </w:r>
          </w:p>
        </w:tc>
        <w:tc>
          <w:tcPr>
            <w:tcW w:w="421" w:type="dxa"/>
          </w:tcPr>
          <w:p w:rsidR="002A5C3E" w:rsidP="00854B65" w:rsidRDefault="002A5C3E" w14:paraId="6815463A" w14:textId="77777777">
            <w:pPr>
              <w:jc w:val="right"/>
            </w:pPr>
          </w:p>
        </w:tc>
        <w:tc>
          <w:tcPr>
            <w:tcW w:w="5098" w:type="dxa"/>
          </w:tcPr>
          <w:p w:rsidR="002A5C3E" w:rsidP="00854B65" w:rsidRDefault="002A5C3E" w14:paraId="13340128" w14:textId="77777777">
            <w:pPr>
              <w:pStyle w:val="Heading1"/>
            </w:pPr>
            <w:r>
              <w:t>Key features &amp; benefits</w:t>
            </w:r>
          </w:p>
          <w:p w:rsidRPr="0059344D" w:rsidR="001707FE" w:rsidP="00022F47" w:rsidRDefault="002A5C3E" w14:paraId="0719364E" w14:textId="00A12234">
            <w:pPr>
              <w:pStyle w:val="ListParagraph"/>
            </w:pPr>
            <w:r w:rsidRPr="0059344D">
              <w:t>Secure messaging: end-to-end encrypted chat with real-time notifications.</w:t>
            </w:r>
          </w:p>
          <w:p w:rsidRPr="0059344D" w:rsidR="001707FE" w:rsidP="00022F47" w:rsidRDefault="002A5C3E" w14:paraId="4DB661F8" w14:textId="3B356C66">
            <w:pPr>
              <w:pStyle w:val="ListParagraph"/>
            </w:pPr>
            <w:r w:rsidRPr="0059344D">
              <w:t>A</w:t>
            </w:r>
            <w:r w:rsidR="00CF6DA9">
              <w:t>I</w:t>
            </w:r>
            <w:r w:rsidRPr="0059344D">
              <w:t>-powered tracking: automated insights into team performance and workflow efficiency.</w:t>
            </w:r>
          </w:p>
          <w:p w:rsidRPr="0059344D" w:rsidR="001707FE" w:rsidP="00022F47" w:rsidRDefault="002A5C3E" w14:paraId="157E66ED" w14:textId="1E23E5C2">
            <w:pPr>
              <w:pStyle w:val="ListParagraph"/>
            </w:pPr>
            <w:r w:rsidRPr="0059344D">
              <w:t>Task management: integrated dashboards for tracking tasks, deadlines, and milestones.</w:t>
            </w:r>
          </w:p>
          <w:p w:rsidR="002A5C3E" w:rsidP="00D950F4" w:rsidRDefault="002A5C3E" w14:paraId="4293406C" w14:textId="453A2E73">
            <w:pPr>
              <w:pStyle w:val="ListParagraph"/>
            </w:pPr>
            <w:r w:rsidRPr="0059344D">
              <w:t>Cloud integration: compatible with major cloud storage platforms and CRM systems.</w:t>
            </w:r>
          </w:p>
        </w:tc>
      </w:tr>
    </w:tbl>
    <w:p w:rsidR="003D5213" w:rsidP="00B3616D" w:rsidRDefault="003D5213" w14:paraId="332DA5B2" w14:textId="77777777"/>
    <w:p w:rsidR="00B3616D" w:rsidP="00B3616D" w:rsidRDefault="00B3616D" w14:paraId="1490D716" w14:textId="77777777"/>
    <w:p w:rsidR="0059344D" w:rsidP="0059344D" w:rsidRDefault="0059344D" w14:paraId="5ABF7784" w14:textId="2BCEAF73">
      <w:pPr>
        <w:pStyle w:val="Heading1"/>
      </w:pPr>
      <w:r>
        <w:t>Pricing model</w:t>
      </w:r>
    </w:p>
    <w:p w:rsidR="00B3616D" w:rsidP="0059344D" w:rsidRDefault="0059344D" w14:paraId="02483FF7" w14:textId="77777777">
      <w:r>
        <w:t xml:space="preserve">We offer flexible subscription-based plans to accommodate businesses of all sizes. </w:t>
      </w:r>
    </w:p>
    <w:p w:rsidR="00B3616D" w:rsidP="0059344D" w:rsidRDefault="00B3616D" w14:paraId="06EE812C" w14:textId="77777777"/>
    <w:p w:rsidR="0059344D" w:rsidP="0059344D" w:rsidRDefault="0059344D" w14:paraId="4F8D0183" w14:textId="01BB3BB7">
      <w:r>
        <w:t>Our pricing includes:</w:t>
      </w:r>
    </w:p>
    <w:p w:rsidR="00022F47" w:rsidP="0059344D" w:rsidRDefault="00022F47" w14:paraId="6369304B" w14:textId="7777777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907DF" w:rsidTr="00662004" w14:paraId="1645E8C9" w14:textId="77777777">
        <w:trPr>
          <w:trHeight w:val="432"/>
        </w:trPr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2E4A41" w:themeFill="background2" w:themeFillShade="40"/>
            <w:tcMar>
              <w:top w:w="115" w:type="dxa"/>
              <w:bottom w:w="115" w:type="dxa"/>
            </w:tcMar>
            <w:vAlign w:val="center"/>
          </w:tcPr>
          <w:p w:rsidRPr="005907DF" w:rsidR="005907DF" w:rsidP="005907DF" w:rsidRDefault="005907DF" w14:paraId="611D2F79" w14:textId="78F2402E">
            <w:pPr>
              <w:pStyle w:val="Heading2"/>
            </w:pPr>
            <w:r w:rsidRPr="005907DF">
              <w:t>Standard plan: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E4A41" w:themeFill="background2" w:themeFillShade="40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:rsidRPr="005907DF" w:rsidR="005907DF" w:rsidP="005907DF" w:rsidRDefault="005907DF" w14:paraId="37B311B8" w14:textId="16FEC31A">
            <w:pPr>
              <w:pStyle w:val="Heading2"/>
            </w:pPr>
            <w:r w:rsidRPr="005907DF">
              <w:t>Enterprise plan: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E4A41" w:themeFill="background2" w:themeFillShade="40"/>
            <w:tcMar>
              <w:top w:w="115" w:type="dxa"/>
              <w:bottom w:w="115" w:type="dxa"/>
            </w:tcMar>
            <w:vAlign w:val="center"/>
          </w:tcPr>
          <w:p w:rsidRPr="005907DF" w:rsidR="005907DF" w:rsidP="005907DF" w:rsidRDefault="005907DF" w14:paraId="6BBB94BC" w14:textId="444B1978">
            <w:pPr>
              <w:pStyle w:val="Heading2"/>
            </w:pPr>
            <w:r w:rsidRPr="005907DF">
              <w:t>Custom corporate plan:</w:t>
            </w:r>
          </w:p>
        </w:tc>
      </w:tr>
      <w:tr w:rsidR="005907DF" w:rsidTr="00662004" w14:paraId="187A8032" w14:textId="77777777">
        <w:trPr>
          <w:trHeight w:val="2358"/>
        </w:trPr>
        <w:tc>
          <w:tcPr>
            <w:tcW w:w="34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FF5F3" w:themeFill="background2"/>
          </w:tcPr>
          <w:p w:rsidR="001A40A1" w:rsidP="001A40A1" w:rsidRDefault="001A40A1" w14:paraId="4C03E868" w14:textId="77777777">
            <w:pPr>
              <w:rPr>
                <w:rStyle w:val="Strong"/>
              </w:rPr>
            </w:pPr>
          </w:p>
          <w:p w:rsidRPr="008402A6" w:rsidR="005907DF" w:rsidP="001A40A1" w:rsidRDefault="005907DF" w14:paraId="56505510" w14:textId="79C9C127">
            <w:pPr>
              <w:rPr>
                <w:rStyle w:val="Strong"/>
              </w:rPr>
            </w:pPr>
            <w:r w:rsidRPr="008402A6">
              <w:rPr>
                <w:rStyle w:val="Strong"/>
              </w:rPr>
              <w:t xml:space="preserve">$12 per user/month </w:t>
            </w:r>
          </w:p>
          <w:p w:rsidR="001A40A1" w:rsidP="001A40A1" w:rsidRDefault="005907DF" w14:paraId="710C1994" w14:textId="77777777">
            <w:r>
              <w:t xml:space="preserve">(basic messaging, file </w:t>
            </w:r>
          </w:p>
          <w:p w:rsidR="001A40A1" w:rsidP="001A40A1" w:rsidRDefault="005907DF" w14:paraId="052F11C7" w14:textId="77777777">
            <w:r>
              <w:t xml:space="preserve">sharing, and security </w:t>
            </w:r>
          </w:p>
          <w:p w:rsidR="005907DF" w:rsidP="001A40A1" w:rsidRDefault="005907DF" w14:paraId="13001D7F" w14:textId="783E32C8">
            <w:r>
              <w:t>features).</w:t>
            </w:r>
          </w:p>
        </w:tc>
        <w:tc>
          <w:tcPr>
            <w:tcW w:w="34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FF5F3" w:themeFill="background2"/>
          </w:tcPr>
          <w:p w:rsidR="001A40A1" w:rsidP="001A40A1" w:rsidRDefault="001A40A1" w14:paraId="5862C861" w14:textId="77777777">
            <w:pPr>
              <w:rPr>
                <w:rStyle w:val="Strong"/>
              </w:rPr>
            </w:pPr>
          </w:p>
          <w:p w:rsidR="005907DF" w:rsidP="001A40A1" w:rsidRDefault="005907DF" w14:paraId="02E3C7CF" w14:textId="4CF7C58E">
            <w:r w:rsidRPr="008402A6">
              <w:rPr>
                <w:rStyle w:val="Strong"/>
              </w:rPr>
              <w:t>$25 per user/month</w:t>
            </w:r>
            <w:r>
              <w:t xml:space="preserve"> </w:t>
            </w:r>
          </w:p>
          <w:p w:rsidR="009A6CBE" w:rsidP="001A40A1" w:rsidRDefault="005907DF" w14:paraId="2BD2B591" w14:textId="77777777">
            <w:r>
              <w:t xml:space="preserve">(advanced analytics, integrations, and </w:t>
            </w:r>
          </w:p>
          <w:p w:rsidR="005907DF" w:rsidP="001A40A1" w:rsidRDefault="005907DF" w14:paraId="067846A4" w14:textId="681C96D1">
            <w:r>
              <w:t>AI-powered automation).</w:t>
            </w:r>
          </w:p>
        </w:tc>
        <w:tc>
          <w:tcPr>
            <w:tcW w:w="34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FF5F3" w:themeFill="background2"/>
          </w:tcPr>
          <w:p w:rsidR="001A40A1" w:rsidP="001A40A1" w:rsidRDefault="001A40A1" w14:paraId="0FF74F6C" w14:textId="77777777"/>
          <w:p w:rsidR="009A6CBE" w:rsidP="001A40A1" w:rsidRDefault="005907DF" w14:paraId="11A5DF1A" w14:textId="60AE0B60">
            <w:r>
              <w:t xml:space="preserve">Tailored pricing based </w:t>
            </w:r>
          </w:p>
          <w:p w:rsidR="009A6CBE" w:rsidP="001A40A1" w:rsidRDefault="005907DF" w14:paraId="1716FE0A" w14:textId="77777777">
            <w:r>
              <w:t xml:space="preserve">on company size and </w:t>
            </w:r>
          </w:p>
          <w:p w:rsidR="005907DF" w:rsidP="001A40A1" w:rsidRDefault="005907DF" w14:paraId="4F3AA937" w14:textId="236C9182">
            <w:r>
              <w:t>specific needs.</w:t>
            </w:r>
          </w:p>
        </w:tc>
      </w:tr>
    </w:tbl>
    <w:p w:rsidR="00B3616D" w:rsidRDefault="00B3616D" w14:paraId="0126EBF8" w14:textId="2B2C1CC5">
      <w:pPr>
        <w:spacing w:after="160" w:line="278" w:lineRule="auto"/>
      </w:pPr>
      <w:r>
        <w:br w:type="page"/>
      </w:r>
    </w:p>
    <w:tbl>
      <w:tblPr>
        <w:tblStyle w:val="TableGrid"/>
        <w:tblW w:w="5000" w:type="pct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09"/>
        <w:gridCol w:w="421"/>
        <w:gridCol w:w="5094"/>
      </w:tblGrid>
      <w:tr w:rsidR="001707FE" w:rsidTr="00662004" w14:paraId="1DAD3CB7" w14:textId="77777777">
        <w:tc>
          <w:tcPr>
            <w:tcW w:w="4709" w:type="dxa"/>
          </w:tcPr>
          <w:p w:rsidR="001707FE" w:rsidP="001707FE" w:rsidRDefault="00502AB0" w14:paraId="108AA91E" w14:textId="52AE719F">
            <w:pPr>
              <w:spacing w:line="27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949BA88" wp14:editId="7C1BE2B6">
                  <wp:extent cx="2719705" cy="4004840"/>
                  <wp:effectExtent l="0" t="0" r="0" b="0"/>
                  <wp:docPr id="192609504" name="Picture 2" descr="A group of people standing in a circ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09504" name="Picture 2" descr="A group of people standing in a circle"/>
                          <pic:cNvPicPr/>
                        </pic:nvPicPr>
                        <pic:blipFill rotWithShape="1">
                          <a:blip r:embed="rId1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44" r="41760" b="1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774" cy="401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</w:tcPr>
          <w:p w:rsidR="001707FE" w:rsidP="001707FE" w:rsidRDefault="001707FE" w14:paraId="3286AAEE" w14:textId="77777777">
            <w:pPr>
              <w:spacing w:line="278" w:lineRule="auto"/>
            </w:pPr>
          </w:p>
        </w:tc>
        <w:tc>
          <w:tcPr>
            <w:tcW w:w="5094" w:type="dxa"/>
          </w:tcPr>
          <w:p w:rsidR="001707FE" w:rsidP="001707FE" w:rsidRDefault="001707FE" w14:paraId="5329C277" w14:textId="77777777">
            <w:pPr>
              <w:pStyle w:val="Heading1"/>
            </w:pPr>
            <w:r>
              <w:t>Competitive advantage</w:t>
            </w:r>
          </w:p>
          <w:p w:rsidR="00022F47" w:rsidP="001707FE" w:rsidRDefault="001707FE" w14:paraId="2E066E9E" w14:textId="4F534329">
            <w:r>
              <w:t>Unlike other communication software, Consolidated Messenger offers:</w:t>
            </w:r>
          </w:p>
          <w:p w:rsidR="003D5213" w:rsidP="001707FE" w:rsidRDefault="003D5213" w14:paraId="5DC8EB6A" w14:textId="77777777"/>
          <w:p w:rsidRPr="00B3616D" w:rsidR="001707FE" w:rsidP="00B3616D" w:rsidRDefault="001707FE" w14:paraId="37FB4876" w14:textId="7CA612FB">
            <w:pPr>
              <w:pStyle w:val="ListParagraph"/>
            </w:pPr>
            <w:r w:rsidRPr="00B3616D">
              <w:t>AI-driven analytics to measure employee engagement and productivity.</w:t>
            </w:r>
          </w:p>
          <w:p w:rsidRPr="00B3616D" w:rsidR="001707FE" w:rsidP="00B3616D" w:rsidRDefault="001707FE" w14:paraId="5E6D98E9" w14:textId="7B4DA2FB">
            <w:pPr>
              <w:pStyle w:val="ListParagraph"/>
            </w:pPr>
            <w:r w:rsidRPr="00B3616D">
              <w:t>Flexible, customizable integrations that work seamlessly across industries.</w:t>
            </w:r>
          </w:p>
          <w:p w:rsidRPr="00B3616D" w:rsidR="001707FE" w:rsidP="00B3616D" w:rsidRDefault="001707FE" w14:paraId="1F9C4BA2" w14:textId="1ADE2AAE">
            <w:pPr>
              <w:pStyle w:val="ListParagraph"/>
            </w:pPr>
            <w:r w:rsidRPr="00B3616D">
              <w:t>Stronger data security features, ensuring compliance with global privacy regulations.</w:t>
            </w:r>
          </w:p>
          <w:p w:rsidR="001707FE" w:rsidP="00B3616D" w:rsidRDefault="001707FE" w14:paraId="73584DCA" w14:textId="050AA67D">
            <w:pPr>
              <w:pStyle w:val="ListParagraph"/>
            </w:pPr>
            <w:r w:rsidRPr="00B3616D">
              <w:t>Seamless user experience designed to simplify internal communication without unnecessary complexity.</w:t>
            </w:r>
          </w:p>
        </w:tc>
      </w:tr>
    </w:tbl>
    <w:p w:rsidR="001707FE" w:rsidP="00B3616D" w:rsidRDefault="001707FE" w14:paraId="004BEE41" w14:textId="6A65AEB9"/>
    <w:p w:rsidR="00B3616D" w:rsidP="00B3616D" w:rsidRDefault="00B3616D" w14:paraId="2A954A29" w14:textId="77777777"/>
    <w:p w:rsidR="00C36C53" w:rsidP="001707FE" w:rsidRDefault="001707FE" w14:paraId="1FBA674A" w14:textId="3D3A4A94">
      <w:pPr>
        <w:pStyle w:val="Heading1"/>
      </w:pPr>
      <w:r>
        <w:t>Timeline</w:t>
      </w:r>
    </w:p>
    <w:tbl>
      <w:tblPr>
        <w:tblStyle w:val="Table1"/>
        <w:tblW w:w="5000" w:type="pct"/>
        <w:tblLook w:val="06A0" w:firstRow="1" w:lastRow="0" w:firstColumn="1" w:lastColumn="0" w:noHBand="1" w:noVBand="1"/>
      </w:tblPr>
      <w:tblGrid>
        <w:gridCol w:w="1436"/>
        <w:gridCol w:w="8788"/>
      </w:tblGrid>
      <w:tr w:rsidR="005907DF" w:rsidTr="00662004" w14:paraId="5282871A" w14:textId="7777777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5907DF" w:rsidP="005907DF" w:rsidRDefault="005907DF" w14:paraId="58850518" w14:textId="68C294AA">
            <w:r w:rsidRPr="001707FE">
              <w:rPr>
                <w:rStyle w:val="Strong"/>
              </w:rPr>
              <w:t xml:space="preserve">Q2 </w:t>
            </w:r>
            <w:r w:rsidR="00662004">
              <w:rPr>
                <w:rStyle w:val="Strong"/>
              </w:rPr>
              <w:t>20XX</w:t>
            </w:r>
            <w:r w:rsidRPr="001707FE">
              <w:rPr>
                <w:rStyle w:val="Strong"/>
              </w:rPr>
              <w:t>:</w:t>
            </w:r>
          </w:p>
        </w:tc>
        <w:tc>
          <w:tcPr>
            <w:tcW w:w="8779" w:type="dxa"/>
          </w:tcPr>
          <w:p w:rsidR="005907DF" w:rsidP="005907DF" w:rsidRDefault="005907DF" w14:paraId="02214C8E" w14:textId="4BCAD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Roll out Consolidated Messenger to pilot teams within Wide World Importers.</w:t>
            </w:r>
          </w:p>
        </w:tc>
      </w:tr>
      <w:tr w:rsidR="005907DF" w:rsidTr="00662004" w14:paraId="7FE26C17" w14:textId="7777777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5907DF" w:rsidP="005907DF" w:rsidRDefault="005907DF" w14:paraId="7485CE08" w14:textId="7E38058F">
            <w:r w:rsidRPr="001707FE">
              <w:rPr>
                <w:rStyle w:val="Strong"/>
              </w:rPr>
              <w:t xml:space="preserve">Q3 </w:t>
            </w:r>
            <w:r w:rsidR="00662004">
              <w:rPr>
                <w:rStyle w:val="Strong"/>
              </w:rPr>
              <w:t>20XX</w:t>
            </w:r>
            <w:r w:rsidRPr="001707FE">
              <w:rPr>
                <w:rStyle w:val="Strong"/>
              </w:rPr>
              <w:t>:</w:t>
            </w:r>
          </w:p>
        </w:tc>
        <w:tc>
          <w:tcPr>
            <w:tcW w:w="8779" w:type="dxa"/>
          </w:tcPr>
          <w:p w:rsidR="005907DF" w:rsidP="005907DF" w:rsidRDefault="005907DF" w14:paraId="4C3DF4BA" w14:textId="42EA7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integration across all departments with training and onboarding support.</w:t>
            </w:r>
          </w:p>
        </w:tc>
      </w:tr>
      <w:tr w:rsidR="005907DF" w:rsidTr="00662004" w14:paraId="1E8B7E65" w14:textId="7777777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5907DF" w:rsidP="005907DF" w:rsidRDefault="005907DF" w14:paraId="2C59BD78" w14:textId="54E73FF4">
            <w:r w:rsidRPr="001707FE">
              <w:rPr>
                <w:rStyle w:val="Strong"/>
              </w:rPr>
              <w:t xml:space="preserve">Q4 </w:t>
            </w:r>
            <w:r w:rsidR="00662004">
              <w:rPr>
                <w:rStyle w:val="Strong"/>
              </w:rPr>
              <w:t>20XX</w:t>
            </w:r>
            <w:r w:rsidRPr="001707FE">
              <w:rPr>
                <w:rStyle w:val="Strong"/>
              </w:rPr>
              <w:t>:</w:t>
            </w:r>
          </w:p>
        </w:tc>
        <w:tc>
          <w:tcPr>
            <w:tcW w:w="8779" w:type="dxa"/>
          </w:tcPr>
          <w:p w:rsidR="005907DF" w:rsidP="005907DF" w:rsidRDefault="005907DF" w14:paraId="09C67BE4" w14:textId="2EFF6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AI-powered analytics and productivity tracking implementation.</w:t>
            </w:r>
          </w:p>
        </w:tc>
      </w:tr>
      <w:tr w:rsidR="005907DF" w:rsidTr="00662004" w14:paraId="044395C7" w14:textId="7777777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5907DF" w:rsidP="005907DF" w:rsidRDefault="005907DF" w14:paraId="687CB4BE" w14:textId="24A83747">
            <w:r w:rsidRPr="001707FE">
              <w:rPr>
                <w:rStyle w:val="Strong"/>
              </w:rPr>
              <w:t>Q</w:t>
            </w:r>
            <w:r w:rsidR="00CF6DA9">
              <w:rPr>
                <w:rStyle w:val="Strong"/>
              </w:rPr>
              <w:t>1</w:t>
            </w:r>
            <w:r w:rsidRPr="001707FE">
              <w:rPr>
                <w:rStyle w:val="Strong"/>
              </w:rPr>
              <w:t xml:space="preserve"> </w:t>
            </w:r>
            <w:r w:rsidR="00662004">
              <w:rPr>
                <w:rStyle w:val="Strong"/>
              </w:rPr>
              <w:t>20XX</w:t>
            </w:r>
            <w:r w:rsidRPr="001707FE">
              <w:rPr>
                <w:rStyle w:val="Strong"/>
              </w:rPr>
              <w:t>:</w:t>
            </w:r>
          </w:p>
        </w:tc>
        <w:tc>
          <w:tcPr>
            <w:tcW w:w="8779" w:type="dxa"/>
          </w:tcPr>
          <w:p w:rsidR="005907DF" w:rsidP="005907DF" w:rsidRDefault="005907DF" w14:paraId="132EC4E1" w14:textId="59558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performance review and optimization based on user feedback.</w:t>
            </w:r>
          </w:p>
        </w:tc>
      </w:tr>
    </w:tbl>
    <w:p w:rsidR="00B3616D" w:rsidP="00B3616D" w:rsidRDefault="008010FC" w14:paraId="34487022" w14:textId="77777777">
      <w:r>
        <w:br w:type="page"/>
      </w:r>
    </w:p>
    <w:p w:rsidR="001707FE" w:rsidP="008010FC" w:rsidRDefault="00022F47" w14:paraId="0CF0A8E3" w14:textId="637C57FD">
      <w:pPr>
        <w:pStyle w:val="Heading1"/>
      </w:pPr>
      <w:r>
        <w:lastRenderedPageBreak/>
        <w:t>Next steps</w:t>
      </w:r>
    </w:p>
    <w:p w:rsidRPr="00022F47" w:rsidR="00022F47" w:rsidP="00022F47" w:rsidRDefault="00022F47" w14:paraId="13EA400F" w14:textId="0F5852E0">
      <w:r>
        <w:t xml:space="preserve">We invite Wide World Importers to adopt Consolidated Messenger as their enterprise communication solution. Our team is prepared to offer a seamless onboarding experience, along with ongoing support and customization options. To schedule a demo and discuss implementation, please contact </w:t>
      </w:r>
      <w:r w:rsidRPr="00022F47">
        <w:rPr>
          <w:rStyle w:val="Strong"/>
        </w:rPr>
        <w:t>Noa Vidal</w:t>
      </w:r>
      <w:r>
        <w:t xml:space="preserve"> at </w:t>
      </w:r>
      <w:r w:rsidRPr="00022F47">
        <w:rPr>
          <w:rStyle w:val="Strong"/>
        </w:rPr>
        <w:t>noa@consolidatedmessenger.com</w:t>
      </w:r>
      <w:r>
        <w:t>.</w:t>
      </w:r>
    </w:p>
    <w:sectPr w:rsidRPr="00022F47" w:rsidR="00022F47" w:rsidSect="00662004">
      <w:headerReference w:type="default" r:id="rId13"/>
      <w:footerReference w:type="even" r:id="rId14"/>
      <w:footerReference w:type="default" r:id="rId15"/>
      <w:pgSz w:w="12240" w:h="15840" w:code="1"/>
      <w:pgMar w:top="1296" w:right="1008" w:bottom="360" w:left="1008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5C4C" w:rsidP="00271E7C" w:rsidRDefault="009F5C4C" w14:paraId="0674F6E9" w14:textId="77777777">
      <w:pPr>
        <w:spacing w:line="240" w:lineRule="auto"/>
      </w:pPr>
      <w:r>
        <w:separator/>
      </w:r>
    </w:p>
  </w:endnote>
  <w:endnote w:type="continuationSeparator" w:id="0">
    <w:p w:rsidR="009F5C4C" w:rsidP="00271E7C" w:rsidRDefault="009F5C4C" w14:paraId="0090169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4D"/>
    <w:family w:val="swiss"/>
    <w:pitch w:val="variable"/>
    <w:sig w:usb0="800000EF" w:usb1="5000204A" w:usb2="00000000" w:usb3="00000000" w:csb0="00000093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5355363"/>
      <w:docPartObj>
        <w:docPartGallery w:val="Page Numbers (Bottom of Page)"/>
        <w:docPartUnique/>
      </w:docPartObj>
    </w:sdtPr>
    <w:sdtContent>
      <w:p w:rsidR="00C36C53" w:rsidP="00CF6DA9" w:rsidRDefault="00C36C53" w14:paraId="07D05732" w14:textId="4B03D319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C36C53" w:rsidP="00CF6DA9" w:rsidRDefault="00C36C53" w14:paraId="2A566DF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F6DA9" w:rsidR="00C36C53" w:rsidP="00CF6DA9" w:rsidRDefault="00C36C53" w14:paraId="1E0CB336" w14:textId="0E484E97">
    <w:pPr>
      <w:pStyle w:val="Footer"/>
    </w:pPr>
    <w:r w:rsidRPr="00C36C53">
      <w:t>www.consolidatedmessenger.com</w:t>
    </w:r>
    <w:r w:rsidR="00CF6DA9">
      <w:tab/>
    </w:r>
    <w:r w:rsidR="00CF6DA9">
      <w:tab/>
    </w:r>
    <w:sdt>
      <w:sdtPr>
        <w:id w:val="-2115424961"/>
        <w:docPartObj>
          <w:docPartGallery w:val="Page Numbers (Bottom of Page)"/>
          <w:docPartUnique/>
        </w:docPartObj>
      </w:sdtPr>
      <w:sdtContent>
        <w:r w:rsidRPr="00CF6DA9" w:rsidR="00CF6DA9">
          <w:fldChar w:fldCharType="begin"/>
        </w:r>
        <w:r w:rsidRPr="00CF6DA9" w:rsidR="00CF6DA9">
          <w:instrText xml:space="preserve"> PAGE </w:instrText>
        </w:r>
        <w:r w:rsidRPr="00CF6DA9" w:rsidR="00CF6DA9">
          <w:fldChar w:fldCharType="separate"/>
        </w:r>
        <w:r w:rsidRPr="00CF6DA9" w:rsidR="00CF6DA9">
          <w:t>2</w:t>
        </w:r>
        <w:r w:rsidRPr="00CF6DA9" w:rsidR="00CF6DA9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5C4C" w:rsidP="00271E7C" w:rsidRDefault="009F5C4C" w14:paraId="0BA8ADE1" w14:textId="77777777">
      <w:pPr>
        <w:spacing w:line="240" w:lineRule="auto"/>
      </w:pPr>
      <w:r>
        <w:separator/>
      </w:r>
    </w:p>
  </w:footnote>
  <w:footnote w:type="continuationSeparator" w:id="0">
    <w:p w:rsidR="009F5C4C" w:rsidP="00271E7C" w:rsidRDefault="009F5C4C" w14:paraId="238C262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62004" w:rsidR="00C36C53" w:rsidP="00662004" w:rsidRDefault="00C36C53" w14:paraId="641913E0" w14:textId="594E862A">
    <w:pPr>
      <w:pStyle w:val="Header"/>
    </w:pPr>
    <w:r w:rsidRPr="00662004">
      <w:t>SaaS Business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3A2"/>
    <w:multiLevelType w:val="multilevel"/>
    <w:tmpl w:val="87E83BFE"/>
    <w:styleLink w:val="CurrentList1"/>
    <w:lvl w:ilvl="0">
      <w:start w:val="1"/>
      <w:numFmt w:val="bullet"/>
      <w:lvlText w:val=""/>
      <w:lvlJc w:val="left"/>
      <w:pPr>
        <w:ind w:left="576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4F413C7"/>
    <w:multiLevelType w:val="hybridMultilevel"/>
    <w:tmpl w:val="D5722D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EC03A00"/>
    <w:multiLevelType w:val="hybridMultilevel"/>
    <w:tmpl w:val="A8A413D8"/>
    <w:lvl w:ilvl="0" w:tplc="99F24706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30719409">
    <w:abstractNumId w:val="1"/>
  </w:num>
  <w:num w:numId="2" w16cid:durableId="264075000">
    <w:abstractNumId w:val="2"/>
  </w:num>
  <w:num w:numId="3" w16cid:durableId="214546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efaultTableStyle w:val="Tabl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F6"/>
    <w:rsid w:val="00022F47"/>
    <w:rsid w:val="00050322"/>
    <w:rsid w:val="00066904"/>
    <w:rsid w:val="00073F45"/>
    <w:rsid w:val="000776E6"/>
    <w:rsid w:val="000B02F9"/>
    <w:rsid w:val="0011041B"/>
    <w:rsid w:val="00125233"/>
    <w:rsid w:val="00130615"/>
    <w:rsid w:val="001504CC"/>
    <w:rsid w:val="00164725"/>
    <w:rsid w:val="001707FE"/>
    <w:rsid w:val="001A40A1"/>
    <w:rsid w:val="00205156"/>
    <w:rsid w:val="0021693E"/>
    <w:rsid w:val="00216C98"/>
    <w:rsid w:val="00271E7C"/>
    <w:rsid w:val="002A1D15"/>
    <w:rsid w:val="002A5C3E"/>
    <w:rsid w:val="00380DD3"/>
    <w:rsid w:val="003A1A2D"/>
    <w:rsid w:val="003D5213"/>
    <w:rsid w:val="00407A97"/>
    <w:rsid w:val="00421A37"/>
    <w:rsid w:val="00425F81"/>
    <w:rsid w:val="00445378"/>
    <w:rsid w:val="004F36CF"/>
    <w:rsid w:val="00502AB0"/>
    <w:rsid w:val="0051019E"/>
    <w:rsid w:val="00516B43"/>
    <w:rsid w:val="0055286D"/>
    <w:rsid w:val="00566C3A"/>
    <w:rsid w:val="00577915"/>
    <w:rsid w:val="005907DF"/>
    <w:rsid w:val="0059344D"/>
    <w:rsid w:val="005A5DD1"/>
    <w:rsid w:val="005F76D7"/>
    <w:rsid w:val="00610796"/>
    <w:rsid w:val="006142BE"/>
    <w:rsid w:val="00662004"/>
    <w:rsid w:val="00672FCF"/>
    <w:rsid w:val="0073062E"/>
    <w:rsid w:val="007330F6"/>
    <w:rsid w:val="0078050F"/>
    <w:rsid w:val="0079009B"/>
    <w:rsid w:val="008010FC"/>
    <w:rsid w:val="00804250"/>
    <w:rsid w:val="008230F4"/>
    <w:rsid w:val="008402A6"/>
    <w:rsid w:val="008628A3"/>
    <w:rsid w:val="008D3879"/>
    <w:rsid w:val="008E5020"/>
    <w:rsid w:val="009A6CBE"/>
    <w:rsid w:val="009D36B8"/>
    <w:rsid w:val="009D6230"/>
    <w:rsid w:val="009F5C4C"/>
    <w:rsid w:val="00A33B91"/>
    <w:rsid w:val="00A41067"/>
    <w:rsid w:val="00A53828"/>
    <w:rsid w:val="00A61514"/>
    <w:rsid w:val="00AA5165"/>
    <w:rsid w:val="00AB6285"/>
    <w:rsid w:val="00AC6C2A"/>
    <w:rsid w:val="00AF114D"/>
    <w:rsid w:val="00B3616D"/>
    <w:rsid w:val="00B66E69"/>
    <w:rsid w:val="00BF7DF3"/>
    <w:rsid w:val="00C36C53"/>
    <w:rsid w:val="00C77236"/>
    <w:rsid w:val="00CF6DA9"/>
    <w:rsid w:val="00D02515"/>
    <w:rsid w:val="00D85B52"/>
    <w:rsid w:val="00D950F4"/>
    <w:rsid w:val="00D96E94"/>
    <w:rsid w:val="00EA5E9E"/>
    <w:rsid w:val="00ED1624"/>
    <w:rsid w:val="00EE451F"/>
    <w:rsid w:val="00F025DE"/>
    <w:rsid w:val="00FB0177"/>
    <w:rsid w:val="00FB03C4"/>
    <w:rsid w:val="197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1E0B6"/>
  <w15:chartTrackingRefBased/>
  <w15:docId w15:val="{92A8FACB-6568-4EA7-A69A-FBEA6E4F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2004"/>
    <w:pPr>
      <w:spacing w:after="0" w:line="33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16D"/>
    <w:pPr>
      <w:keepNext/>
      <w:keepLines/>
      <w:spacing w:after="360" w:line="216" w:lineRule="auto"/>
      <w:outlineLvl w:val="0"/>
    </w:pPr>
    <w:rPr>
      <w:rFonts w:cs="Times New Roman (Headings CS)" w:asciiTheme="majorHAnsi" w:hAnsiTheme="majorHAnsi" w:eastAsiaTheme="majorEastAsia"/>
      <w:caps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3616D"/>
    <w:pPr>
      <w:keepNext/>
      <w:keepLines/>
      <w:spacing w:before="200" w:after="200" w:line="240" w:lineRule="auto"/>
      <w:outlineLvl w:val="1"/>
    </w:pPr>
    <w:rPr>
      <w:rFonts w:ascii="Avenir Next LT Pro Demi" w:hAnsi="Avenir Next LT Pro Demi" w:cs="Times New Roman (Headings CS)" w:eastAsiaTheme="majorEastAsia"/>
      <w:b/>
      <w:caps/>
      <w:color w:val="FFFFFF" w:themeColor="background1"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7330F6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3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330F6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330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330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330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330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616D"/>
    <w:rPr>
      <w:rFonts w:cs="Times New Roman (Headings CS)" w:asciiTheme="majorHAnsi" w:hAnsiTheme="majorHAnsi" w:eastAsiaTheme="majorEastAsia"/>
      <w:caps/>
      <w:color w:val="000000" w:themeColor="text1"/>
      <w:sz w:val="5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62004"/>
    <w:rPr>
      <w:rFonts w:ascii="Avenir Next LT Pro Demi" w:hAnsi="Avenir Next LT Pro Demi" w:cs="Times New Roman (Headings CS)" w:eastAsiaTheme="majorEastAsia"/>
      <w:b/>
      <w:caps/>
      <w:color w:val="FFFFFF" w:themeColor="background1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2004"/>
    <w:rPr>
      <w:rFonts w:eastAsiaTheme="majorEastAsia" w:cstheme="majorBidi"/>
      <w:color w:val="D26D00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2004"/>
    <w:rPr>
      <w:rFonts w:eastAsiaTheme="majorEastAsia" w:cstheme="majorBidi"/>
      <w:i/>
      <w:iCs/>
      <w:color w:val="D26D00" w:themeColor="accent1" w:themeShade="BF"/>
      <w:sz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2004"/>
    <w:rPr>
      <w:rFonts w:eastAsiaTheme="majorEastAsia" w:cstheme="majorBidi"/>
      <w:color w:val="D26D00" w:themeColor="accent1" w:themeShade="BF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2004"/>
    <w:rPr>
      <w:rFonts w:eastAsiaTheme="majorEastAsia" w:cstheme="majorBidi"/>
      <w:i/>
      <w:iCs/>
      <w:color w:val="595959" w:themeColor="text1" w:themeTint="A6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2004"/>
    <w:rPr>
      <w:rFonts w:eastAsiaTheme="majorEastAsia" w:cstheme="majorBidi"/>
      <w:color w:val="595959" w:themeColor="text1" w:themeTint="A6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2004"/>
    <w:rPr>
      <w:rFonts w:eastAsiaTheme="majorEastAsia" w:cstheme="majorBidi"/>
      <w:i/>
      <w:iCs/>
      <w:color w:val="272727" w:themeColor="text1" w:themeTint="D8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200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3616D"/>
    <w:pPr>
      <w:spacing w:line="216" w:lineRule="auto"/>
      <w:contextualSpacing/>
    </w:pPr>
    <w:rPr>
      <w:rFonts w:cs="Times New Roman (Headings CS)" w:asciiTheme="majorHAnsi" w:hAnsiTheme="majorHAnsi" w:eastAsiaTheme="majorEastAsia"/>
      <w:caps/>
      <w:color w:val="FFFFFF" w:themeColor="background1"/>
      <w:spacing w:val="-10"/>
      <w:kern w:val="28"/>
      <w:sz w:val="12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616D"/>
    <w:rPr>
      <w:rFonts w:cs="Times New Roman (Headings CS)" w:asciiTheme="majorHAnsi" w:hAnsiTheme="majorHAnsi" w:eastAsiaTheme="majorEastAsia"/>
      <w:caps/>
      <w:color w:val="FFFFFF" w:themeColor="background1"/>
      <w:spacing w:val="-10"/>
      <w:kern w:val="28"/>
      <w:sz w:val="12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3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66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330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662004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D5213"/>
    <w:pPr>
      <w:numPr>
        <w:numId w:val="2"/>
      </w:numPr>
      <w:ind w:left="576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7330F6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330F6"/>
    <w:pPr>
      <w:pBdr>
        <w:top w:val="single" w:color="D26D00" w:themeColor="accent1" w:themeShade="BF" w:sz="4" w:space="10"/>
        <w:bottom w:val="single" w:color="D26D00" w:themeColor="accent1" w:themeShade="BF" w:sz="4" w:space="10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662004"/>
    <w:rPr>
      <w:i/>
      <w:iCs/>
      <w:color w:val="D26D00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qFormat/>
    <w:rsid w:val="007330F6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271E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rsid w:val="00662004"/>
    <w:pPr>
      <w:tabs>
        <w:tab w:val="center" w:pos="4680"/>
        <w:tab w:val="right" w:pos="9360"/>
      </w:tabs>
      <w:spacing w:line="240" w:lineRule="auto"/>
    </w:pPr>
    <w:rPr>
      <w:rFonts w:cs="Times New Roman (Body CS)" w:asciiTheme="majorHAnsi" w:hAnsiTheme="majorHAnsi"/>
      <w:caps/>
      <w:spacing w:val="16"/>
      <w:sz w:val="16"/>
    </w:rPr>
  </w:style>
  <w:style w:type="character" w:styleId="HeaderChar" w:customStyle="1">
    <w:name w:val="Header Char"/>
    <w:basedOn w:val="DefaultParagraphFont"/>
    <w:link w:val="Header"/>
    <w:uiPriority w:val="99"/>
    <w:rsid w:val="00662004"/>
    <w:rPr>
      <w:rFonts w:cs="Times New Roman (Body CS)" w:asciiTheme="majorHAnsi" w:hAnsiTheme="majorHAnsi"/>
      <w:caps/>
      <w:spacing w:val="16"/>
      <w:sz w:val="16"/>
    </w:rPr>
  </w:style>
  <w:style w:type="paragraph" w:styleId="Footer">
    <w:name w:val="footer"/>
    <w:basedOn w:val="Normal"/>
    <w:link w:val="FooterChar"/>
    <w:uiPriority w:val="99"/>
    <w:rsid w:val="00CF6DA9"/>
    <w:pPr>
      <w:tabs>
        <w:tab w:val="center" w:pos="4680"/>
        <w:tab w:val="right" w:pos="9900"/>
      </w:tabs>
      <w:spacing w:line="240" w:lineRule="auto"/>
      <w:ind w:right="54"/>
    </w:pPr>
    <w:rPr>
      <w:rFonts w:cs="Times New Roman (Body CS)" w:asciiTheme="majorHAnsi" w:hAnsiTheme="majorHAnsi"/>
      <w:caps/>
      <w:spacing w:val="16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CF6DA9"/>
    <w:rPr>
      <w:rFonts w:cs="Times New Roman (Body CS)" w:asciiTheme="majorHAnsi" w:hAnsiTheme="majorHAnsi"/>
      <w:caps/>
      <w:spacing w:val="16"/>
      <w:sz w:val="16"/>
    </w:rPr>
  </w:style>
  <w:style w:type="paragraph" w:styleId="Contact" w:customStyle="1">
    <w:name w:val="Contact"/>
    <w:basedOn w:val="Normal"/>
    <w:qFormat/>
    <w:rsid w:val="00662004"/>
    <w:rPr>
      <w:rFonts w:asciiTheme="majorHAnsi" w:hAnsiTheme="majorHAnsi"/>
      <w:color w:val="FFFFFF" w:themeColor="background1"/>
      <w:sz w:val="20"/>
    </w:rPr>
  </w:style>
  <w:style w:type="character" w:styleId="PageNumber">
    <w:name w:val="page number"/>
    <w:basedOn w:val="DefaultParagraphFont"/>
    <w:uiPriority w:val="99"/>
    <w:semiHidden/>
    <w:rsid w:val="008010FC"/>
    <w:rPr>
      <w:rFonts w:ascii="Avenir Next LT Pro Light" w:hAnsi="Avenir Next LT Pro Light"/>
      <w:b w:val="0"/>
      <w:i w:val="0"/>
      <w:spacing w:val="16"/>
      <w:sz w:val="16"/>
    </w:rPr>
  </w:style>
  <w:style w:type="paragraph" w:styleId="NoSpacing">
    <w:name w:val="No Spacing"/>
    <w:uiPriority w:val="1"/>
    <w:qFormat/>
    <w:rsid w:val="00130615"/>
    <w:pPr>
      <w:spacing w:after="0" w:line="240" w:lineRule="auto"/>
    </w:pPr>
    <w:rPr>
      <w:rFonts w:ascii="Avenir Next LT Pro" w:hAnsi="Avenir Next LT Pro"/>
    </w:rPr>
  </w:style>
  <w:style w:type="character" w:styleId="BookTitle">
    <w:name w:val="Book Title"/>
    <w:basedOn w:val="DefaultParagraphFont"/>
    <w:uiPriority w:val="33"/>
    <w:semiHidden/>
    <w:qFormat/>
    <w:rsid w:val="0059344D"/>
    <w:rPr>
      <w:b/>
      <w:bCs/>
      <w:i/>
      <w:iCs/>
      <w:spacing w:val="5"/>
    </w:rPr>
  </w:style>
  <w:style w:type="numbering" w:styleId="CurrentList1" w:customStyle="1">
    <w:name w:val="Current List1"/>
    <w:uiPriority w:val="99"/>
    <w:rsid w:val="0059344D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662004"/>
    <w:rPr>
      <w:rFonts w:ascii="Avenir Next LT Pro Demi" w:hAnsi="Avenir Next LT Pro Demi"/>
      <w:b/>
      <w:bCs/>
      <w:i w:val="0"/>
      <w:sz w:val="24"/>
    </w:rPr>
  </w:style>
  <w:style w:type="paragraph" w:styleId="Graphicsanchor" w:customStyle="1">
    <w:name w:val="Graphics anchor"/>
    <w:basedOn w:val="Normal"/>
    <w:qFormat/>
    <w:rsid w:val="00B3616D"/>
    <w:rPr>
      <w:sz w:val="6"/>
      <w:szCs w:val="8"/>
    </w:rPr>
  </w:style>
  <w:style w:type="character" w:styleId="Hyperlink">
    <w:name w:val="Hyperlink"/>
    <w:basedOn w:val="DefaultParagraphFont"/>
    <w:uiPriority w:val="99"/>
    <w:unhideWhenUsed/>
    <w:rsid w:val="00B36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16D"/>
    <w:rPr>
      <w:color w:val="605E5C"/>
      <w:shd w:val="clear" w:color="auto" w:fill="E1DFDD"/>
    </w:rPr>
  </w:style>
  <w:style w:type="table" w:styleId="Table1" w:customStyle="1">
    <w:name w:val="Table 1"/>
    <w:basedOn w:val="TableNormal"/>
    <w:uiPriority w:val="99"/>
    <w:rsid w:val="00B3616D"/>
    <w:pPr>
      <w:spacing w:after="0" w:line="240" w:lineRule="auto"/>
    </w:pPr>
    <w:tblPr>
      <w:tblBorders>
        <w:bottom w:val="single" w:color="auto" w:sz="4" w:space="0"/>
        <w:insideH w:val="single" w:color="auto" w:sz="4" w:space="0"/>
      </w:tblBorders>
    </w:tblPr>
    <w:tcPr>
      <w:vAlign w:val="center"/>
    </w:tcPr>
    <w:tblStylePr w:type="firstCol">
      <w:tblPr/>
      <w:tcPr>
        <w:shd w:val="clear" w:color="auto" w:fill="EFF5F3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hoebe 1">
      <a:dk1>
        <a:srgbClr val="000000"/>
      </a:dk1>
      <a:lt1>
        <a:srgbClr val="FFFFFF"/>
      </a:lt1>
      <a:dk2>
        <a:srgbClr val="51412E"/>
      </a:dk2>
      <a:lt2>
        <a:srgbClr val="EFF5F3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1">
      <a:majorFont>
        <a:latin typeface="Avenir Next LT Pro Light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Status xmlns="71af3243-3dd4-4a8d-8c0d-dd76da1f02a5">Not started</Status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3EC67B-D389-40C8-8EE5-0A93E0014D9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BEEB12A-2423-4DEC-B25D-B7BA2999D1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59D9A9-8272-4340-9D4A-883549BAD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Simple_editorial-SAAS-business-proposal_wac_SD_V5</Template>
  <TotalTime>0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2026-10-05T15:31:07.7305182Z</dcterms:created>
  <dcterms:modified xsi:type="dcterms:W3CDTF">2025-06-04T16:53:00.0000000Z</dcterms:modified>
  <dc:creator>Bouchard, Jean-Marc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Classified as Microsoft Confidential</vt:lpwstr>
  </property>
  <property fmtid="{D5CDD505-2E9C-101B-9397-08002B2CF9AE}" pid="3" name="MediaServiceImageTags">
    <vt:lpwstr/>
  </property>
  <property fmtid="{D5CDD505-2E9C-101B-9397-08002B2CF9AE}" pid="4" name="ContentTypeId">
    <vt:lpwstr>0x01010079F111ED35F8CC479449609E8A0923A6</vt:lpwstr>
  </property>
  <property fmtid="{D5CDD505-2E9C-101B-9397-08002B2CF9AE}" pid="5" name="ClassificationContentMarkingFooterShapeIds">
    <vt:lpwstr>3bd3585b,47cafe9e,24ac09f,2f3d5d30,21b9ebbb,1df48575,58c5494e,3abad06f,3ea0adf6</vt:lpwstr>
  </property>
  <property fmtid="{D5CDD505-2E9C-101B-9397-08002B2CF9AE}" pid="6" name="ClassificationContentMarkingFooterFontProps">
    <vt:lpwstr>#000000,10,Calibri</vt:lpwstr>
  </property>
</Properties>
</file>